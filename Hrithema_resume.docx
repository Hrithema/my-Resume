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48"/>
        <w:gridCol w:w="4992"/>
      </w:tblGrid>
      <w:tr w:rsidR="000930DE" w14:paraId="286E242C" w14:textId="77777777" w:rsidTr="00807E9A">
        <w:trPr>
          <w:trHeight w:val="954"/>
        </w:trPr>
        <w:tc>
          <w:tcPr>
            <w:tcW w:w="5088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3947F163" w14:textId="69AA9255" w:rsidR="00975001" w:rsidRPr="00975001" w:rsidRDefault="000F461B" w:rsidP="00975001">
            <w:pPr>
              <w:pStyle w:val="Subtitle"/>
            </w:pPr>
            <w:r>
              <w:t>Hrithema</w:t>
            </w:r>
          </w:p>
        </w:tc>
        <w:tc>
          <w:tcPr>
            <w:tcW w:w="4992" w:type="dxa"/>
            <w:tcBorders>
              <w:bottom w:val="single" w:sz="24" w:space="0" w:color="ACA8AA" w:themeColor="accent4"/>
            </w:tcBorders>
            <w:vAlign w:val="bottom"/>
          </w:tcPr>
          <w:p w14:paraId="180429ED" w14:textId="56FCA566" w:rsidR="00CC2921" w:rsidRPr="00CC2921" w:rsidRDefault="000F461B" w:rsidP="00CC2921">
            <w:pPr>
              <w:pStyle w:val="ContactInfo"/>
            </w:pPr>
            <w:r>
              <w:t xml:space="preserve">Jharkhand, India </w:t>
            </w:r>
            <w:r w:rsidR="00CC2921" w:rsidRPr="00CC2921">
              <w:t xml:space="preserve">| </w:t>
            </w:r>
            <w:r w:rsidRPr="000F461B">
              <w:t>www.linkedin.com/in/hrithema</w:t>
            </w:r>
            <w:r w:rsidR="00CC2921" w:rsidRPr="00CC2921">
              <w:t xml:space="preserve"> </w:t>
            </w:r>
          </w:p>
          <w:p w14:paraId="72C91D18" w14:textId="25056B17" w:rsidR="000930DE" w:rsidRPr="00EA604D" w:rsidRDefault="000F461B" w:rsidP="00CC2921">
            <w:pPr>
              <w:pStyle w:val="ContactInfo"/>
            </w:pPr>
            <w:r>
              <w:t>+91 9234683808</w:t>
            </w:r>
            <w:r w:rsidR="00CC2921" w:rsidRPr="00CC2921">
              <w:t xml:space="preserve"> | </w:t>
            </w:r>
            <w:r>
              <w:t>hrithema</w:t>
            </w:r>
            <w:r w:rsidR="00CC2921" w:rsidRPr="00CC2921">
              <w:t>@</w:t>
            </w:r>
            <w:r>
              <w:t>gmail</w:t>
            </w:r>
            <w:r w:rsidR="00CC2921" w:rsidRPr="00CC2921">
              <w:t>.com</w:t>
            </w:r>
            <w:r w:rsidR="45D9D68E">
              <w:t xml:space="preserve"> </w:t>
            </w:r>
          </w:p>
        </w:tc>
      </w:tr>
      <w:tr w:rsidR="000930DE" w14:paraId="3AAFB3C3" w14:textId="77777777" w:rsidTr="4A915CF2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46E689A" w14:textId="479B737D" w:rsidR="000930DE" w:rsidRDefault="000F461B" w:rsidP="00CC2921">
            <w:r w:rsidRPr="000F461B">
              <w:t xml:space="preserve">Third-year </w:t>
            </w:r>
            <w:proofErr w:type="spellStart"/>
            <w:proofErr w:type="gramStart"/>
            <w:r w:rsidRPr="000F461B">
              <w:t>B.Tech</w:t>
            </w:r>
            <w:proofErr w:type="spellEnd"/>
            <w:proofErr w:type="gramEnd"/>
            <w:r w:rsidRPr="000F461B">
              <w:t xml:space="preserve"> Computer Science student at VIT Bhopal with hands-on experience in front-end development, UI/UX design, and machine learning. Completed a research internship at IIT ISM Dhanbad, worked on sentiment analysis using RNN architectures and backend development using Laravel. Passionate about building user-centric applications and growing in AI-driven solutions</w:t>
            </w:r>
          </w:p>
        </w:tc>
      </w:tr>
      <w:tr w:rsidR="004D4E50" w14:paraId="6C245308" w14:textId="77777777" w:rsidTr="4A915CF2">
        <w:trPr>
          <w:trHeight w:val="1584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7A5CCD5" w14:textId="40BB9B2A" w:rsidR="00C918A0" w:rsidRPr="00C918A0" w:rsidRDefault="00CC2921" w:rsidP="00C918A0">
            <w:pPr>
              <w:pStyle w:val="Heading1"/>
            </w:pPr>
            <w:r>
              <w:t>Experience</w:t>
            </w:r>
          </w:p>
          <w:p w14:paraId="70AF3F87" w14:textId="1C4CC3C9" w:rsidR="00C918A0" w:rsidRPr="00C918A0" w:rsidRDefault="00C918A0" w:rsidP="00C918A0">
            <w:pPr>
              <w:rPr>
                <w:b/>
                <w:bCs/>
              </w:rPr>
            </w:pPr>
            <w:r w:rsidRPr="00C918A0">
              <w:rPr>
                <w:b/>
                <w:bCs/>
              </w:rPr>
              <w:t xml:space="preserve">RESEARCH INTERN </w:t>
            </w:r>
          </w:p>
          <w:p w14:paraId="401F6D32" w14:textId="77777777" w:rsidR="00C918A0" w:rsidRDefault="00C918A0" w:rsidP="00C918A0">
            <w:r w:rsidRPr="00C918A0">
              <w:t xml:space="preserve">Summer Research Intern | IIT (ISM), Dhanbad </w:t>
            </w:r>
          </w:p>
          <w:p w14:paraId="5755B1A3" w14:textId="77777777" w:rsidR="00C918A0" w:rsidRDefault="00C918A0" w:rsidP="00C918A0">
            <w:r w:rsidRPr="00C918A0">
              <w:t xml:space="preserve">MAY – JULY 2025 </w:t>
            </w:r>
          </w:p>
          <w:p w14:paraId="736101DE" w14:textId="4D70D490" w:rsidR="00C918A0" w:rsidRPr="00C918A0" w:rsidRDefault="00C918A0" w:rsidP="00C918A0">
            <w:pPr>
              <w:pStyle w:val="ListParagraph"/>
              <w:numPr>
                <w:ilvl w:val="0"/>
                <w:numId w:val="6"/>
              </w:numPr>
              <w:rPr>
                <w:lang w:val="en-IN"/>
              </w:rPr>
            </w:pPr>
            <w:r w:rsidRPr="00C918A0">
              <w:t xml:space="preserve">Conducted sentiment analysis research using Recurrent Neural Networks (RNN) to </w:t>
            </w:r>
            <w:r w:rsidRPr="00C918A0">
              <w:t>analyze</w:t>
            </w:r>
            <w:r w:rsidRPr="00C918A0">
              <w:t xml:space="preserve"> textual data, enhancing model accuracy for real-world applications. </w:t>
            </w:r>
          </w:p>
          <w:p w14:paraId="321509C3" w14:textId="10B463B0" w:rsidR="004D4E50" w:rsidRPr="00C918A0" w:rsidRDefault="00C918A0" w:rsidP="00C918A0">
            <w:pPr>
              <w:pStyle w:val="ListParagraph"/>
              <w:numPr>
                <w:ilvl w:val="0"/>
                <w:numId w:val="6"/>
              </w:numPr>
              <w:rPr>
                <w:lang w:val="en-IN"/>
              </w:rPr>
            </w:pPr>
            <w:r w:rsidRPr="00C918A0">
              <w:t>Developed web applications using PHP (Laravel framework), implementing robust backend functionalities to support dynamic user interfaces.</w:t>
            </w:r>
          </w:p>
        </w:tc>
      </w:tr>
      <w:tr w:rsidR="000930DE" w14:paraId="2C4BC688" w14:textId="77777777" w:rsidTr="4A915CF2">
        <w:trPr>
          <w:trHeight w:val="279"/>
        </w:trPr>
        <w:tc>
          <w:tcPr>
            <w:tcW w:w="5088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CCDF69B" w14:textId="0A074983" w:rsidR="00D551CF" w:rsidRDefault="00D551CF" w:rsidP="00D551CF">
            <w:pPr>
              <w:pStyle w:val="Heading1"/>
            </w:pPr>
            <w:r>
              <w:t>Projects</w:t>
            </w:r>
          </w:p>
          <w:p w14:paraId="780CDAD0" w14:textId="77777777" w:rsidR="00D551CF" w:rsidRPr="00D551CF" w:rsidRDefault="00D551CF" w:rsidP="00D551CF"/>
          <w:p w14:paraId="7751756D" w14:textId="4F84C61A" w:rsidR="00CC2921" w:rsidRDefault="00D551CF" w:rsidP="00D551CF">
            <w:pPr>
              <w:pStyle w:val="Heading3"/>
              <w:rPr>
                <w:rFonts w:eastAsiaTheme="majorEastAsia" w:cs="Times New Roman (Headings CS)"/>
                <w:b/>
                <w:bCs/>
                <w:caps/>
                <w:szCs w:val="26"/>
              </w:rPr>
            </w:pPr>
            <w:r w:rsidRPr="00D551CF">
              <w:rPr>
                <w:rFonts w:eastAsiaTheme="majorEastAsia" w:cs="Times New Roman (Headings CS)"/>
                <w:b/>
                <w:bCs/>
                <w:caps/>
                <w:szCs w:val="26"/>
              </w:rPr>
              <w:t>Comparallel: Multi-Platform Price Comparison Tool | 2025</w:t>
            </w:r>
            <w:r w:rsidR="00975001">
              <w:rPr>
                <w:rFonts w:eastAsiaTheme="majorEastAsia" w:cs="Times New Roman (Headings CS)"/>
                <w:b/>
                <w:bCs/>
                <w:caps/>
                <w:szCs w:val="26"/>
              </w:rPr>
              <w:t xml:space="preserve"> </w:t>
            </w:r>
          </w:p>
          <w:p w14:paraId="1DAC6768" w14:textId="0B92C425" w:rsidR="00975001" w:rsidRDefault="00975001" w:rsidP="00975001">
            <w:r>
              <w:t xml:space="preserve">GitHub: </w:t>
            </w:r>
            <w:hyperlink r:id="rId10" w:history="1">
              <w:r w:rsidR="00807E9A" w:rsidRPr="00A9730F">
                <w:rPr>
                  <w:rStyle w:val="Hyperlink"/>
                </w:rPr>
                <w:t>https://github.com/Hrithema/Comparallel_1</w:t>
              </w:r>
            </w:hyperlink>
          </w:p>
          <w:p w14:paraId="57392B89" w14:textId="77777777" w:rsidR="00807E9A" w:rsidRPr="00975001" w:rsidRDefault="00807E9A" w:rsidP="00975001"/>
          <w:p w14:paraId="0B12BCE1" w14:textId="50A95B8B" w:rsidR="000930DE" w:rsidRDefault="00D551CF" w:rsidP="00CC2921">
            <w:r w:rsidRPr="00D551CF">
              <w:t>Designed user-friendly UI/UX to display price comparisons, enhancing accessibility for end-users</w:t>
            </w:r>
          </w:p>
        </w:tc>
        <w:tc>
          <w:tcPr>
            <w:tcW w:w="4992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080FF4E9" w14:textId="77777777" w:rsidR="00807E9A" w:rsidRDefault="00807E9A" w:rsidP="00D551CF">
            <w:pPr>
              <w:pStyle w:val="Heading2"/>
              <w:rPr>
                <w:bCs/>
              </w:rPr>
            </w:pPr>
          </w:p>
          <w:p w14:paraId="65749956" w14:textId="3B92C157" w:rsidR="00CC2921" w:rsidRDefault="00D551CF" w:rsidP="00D551CF">
            <w:pPr>
              <w:pStyle w:val="Heading2"/>
              <w:rPr>
                <w:bCs/>
              </w:rPr>
            </w:pPr>
            <w:r w:rsidRPr="00D551CF">
              <w:rPr>
                <w:bCs/>
              </w:rPr>
              <w:t>Parxon: Mobile App for Parkinsons Disease Support | 2024</w:t>
            </w:r>
          </w:p>
          <w:p w14:paraId="6C96EE72" w14:textId="088CDB03" w:rsidR="00807E9A" w:rsidRDefault="00807E9A" w:rsidP="00807E9A">
            <w:r>
              <w:t xml:space="preserve">GitHub: </w:t>
            </w:r>
            <w:hyperlink r:id="rId11" w:history="1">
              <w:r w:rsidRPr="00A9730F">
                <w:rPr>
                  <w:rStyle w:val="Hyperlink"/>
                </w:rPr>
                <w:t>https://github.com/Hrithema/ParXon</w:t>
              </w:r>
            </w:hyperlink>
          </w:p>
          <w:p w14:paraId="6366CFC3" w14:textId="77777777" w:rsidR="00807E9A" w:rsidRPr="00807E9A" w:rsidRDefault="00807E9A" w:rsidP="00807E9A"/>
          <w:p w14:paraId="452B6197" w14:textId="6D85F5E4" w:rsidR="000930DE" w:rsidRPr="00CE3B09" w:rsidRDefault="00D551CF" w:rsidP="00CC2921">
            <w:r w:rsidRPr="00D551CF">
              <w:t>Contributed UI/UX and front-end development for a mobile app aimed at assisting Parkinson's disease patients, ensuring an intuitive and accessible interface.</w:t>
            </w:r>
          </w:p>
        </w:tc>
      </w:tr>
      <w:tr w:rsidR="000930DE" w14:paraId="37C97A40" w14:textId="77777777" w:rsidTr="4A915CF2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20C1FBA" w14:textId="77777777" w:rsidR="00CC2921" w:rsidRDefault="00CC2921" w:rsidP="00CC2921">
            <w:pPr>
              <w:pStyle w:val="Heading1"/>
            </w:pPr>
            <w:r>
              <w:t>Education</w:t>
            </w:r>
          </w:p>
          <w:p w14:paraId="562A17FB" w14:textId="587A354D" w:rsidR="00CC2921" w:rsidRDefault="00D551CF" w:rsidP="00CC2921">
            <w:pPr>
              <w:pStyle w:val="Heading2"/>
            </w:pPr>
            <w:r w:rsidRPr="00D551CF">
              <w:rPr>
                <w:bCs/>
              </w:rPr>
              <w:t>Vellore Institute of Technology, Bhopal</w:t>
            </w:r>
          </w:p>
          <w:p w14:paraId="27E6EA4D" w14:textId="783C41E6" w:rsidR="00CC2921" w:rsidRDefault="00D551CF" w:rsidP="00CC2921">
            <w:pPr>
              <w:pStyle w:val="Heading3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in Computer Science and Engineering</w:t>
            </w:r>
            <w:r w:rsidR="00807E9A">
              <w:t xml:space="preserve"> | September 2023 - 2027</w:t>
            </w:r>
          </w:p>
          <w:p w14:paraId="4996C327" w14:textId="3BB0C55A" w:rsidR="000930DE" w:rsidRDefault="00D551CF" w:rsidP="00975001">
            <w:pPr>
              <w:pStyle w:val="ListBullet"/>
            </w:pPr>
            <w:r>
              <w:t>CGPA – 8.</w:t>
            </w:r>
            <w:r w:rsidR="00C918A0">
              <w:t>24</w:t>
            </w:r>
          </w:p>
        </w:tc>
      </w:tr>
      <w:tr w:rsidR="004D4E50" w14:paraId="553DE932" w14:textId="77777777" w:rsidTr="00807E9A">
        <w:trPr>
          <w:trHeight w:val="192"/>
        </w:trPr>
        <w:tc>
          <w:tcPr>
            <w:tcW w:w="10080" w:type="dxa"/>
            <w:gridSpan w:val="3"/>
            <w:tcBorders>
              <w:top w:val="single" w:sz="24" w:space="0" w:color="ACA8AA" w:themeColor="accent4"/>
            </w:tcBorders>
          </w:tcPr>
          <w:p w14:paraId="4763A857" w14:textId="77777777" w:rsidR="004D4E50" w:rsidRPr="00A30F99" w:rsidRDefault="00CC2921" w:rsidP="00CC2921">
            <w:pPr>
              <w:pStyle w:val="Heading1"/>
            </w:pPr>
            <w:r w:rsidRPr="00CC2921">
              <w:t>Skills</w:t>
            </w:r>
          </w:p>
        </w:tc>
      </w:tr>
      <w:tr w:rsidR="004D4E50" w14:paraId="296F0879" w14:textId="77777777" w:rsidTr="4A915CF2">
        <w:trPr>
          <w:trHeight w:val="396"/>
        </w:trPr>
        <w:tc>
          <w:tcPr>
            <w:tcW w:w="5040" w:type="dxa"/>
            <w:tcBorders>
              <w:bottom w:val="single" w:sz="24" w:space="0" w:color="ACA8AA" w:themeColor="accent4"/>
            </w:tcBorders>
          </w:tcPr>
          <w:p w14:paraId="432809F7" w14:textId="19DFD97B" w:rsidR="00CC2921" w:rsidRPr="00CC2921" w:rsidRDefault="00975001" w:rsidP="00CC2921">
            <w:pPr>
              <w:pStyle w:val="ListBullet"/>
            </w:pPr>
            <w:r w:rsidRPr="00975001">
              <w:rPr>
                <w:b/>
                <w:bCs/>
              </w:rPr>
              <w:t>Programming Languages</w:t>
            </w:r>
            <w:r w:rsidRPr="00975001">
              <w:t xml:space="preserve">: </w:t>
            </w:r>
            <w:r>
              <w:br/>
            </w:r>
            <w:r w:rsidRPr="00975001">
              <w:t>Python, PHP, JavaScript</w:t>
            </w:r>
            <w:r>
              <w:t>, Java</w:t>
            </w:r>
          </w:p>
          <w:p w14:paraId="64587EBE" w14:textId="27C24FDA" w:rsidR="004D4E50" w:rsidRPr="00CC2921" w:rsidRDefault="00975001" w:rsidP="00CC2921">
            <w:pPr>
              <w:pStyle w:val="ListBullet"/>
            </w:pPr>
            <w:r w:rsidRPr="00975001">
              <w:rPr>
                <w:b/>
                <w:bCs/>
              </w:rPr>
              <w:t>Computer Science Fundamentals</w:t>
            </w:r>
            <w:r w:rsidRPr="00975001">
              <w:t>:</w:t>
            </w:r>
            <w:r>
              <w:br/>
            </w:r>
            <w:r w:rsidRPr="00975001">
              <w:t xml:space="preserve"> Data Structures and Algorithms, Object-Oriented Programming (OOP), Problem Solving</w:t>
            </w:r>
          </w:p>
        </w:tc>
        <w:tc>
          <w:tcPr>
            <w:tcW w:w="5040" w:type="dxa"/>
            <w:gridSpan w:val="2"/>
            <w:tcBorders>
              <w:bottom w:val="single" w:sz="24" w:space="0" w:color="ACA8AA" w:themeColor="accent4"/>
            </w:tcBorders>
          </w:tcPr>
          <w:p w14:paraId="320327D9" w14:textId="5BF7C99B" w:rsidR="00CC2921" w:rsidRPr="00CC2921" w:rsidRDefault="00975001" w:rsidP="00CC2921">
            <w:pPr>
              <w:pStyle w:val="ListBullet"/>
            </w:pPr>
            <w:r w:rsidRPr="00975001">
              <w:rPr>
                <w:b/>
                <w:bCs/>
              </w:rPr>
              <w:t>Web Development</w:t>
            </w:r>
            <w:r w:rsidRPr="00975001">
              <w:t xml:space="preserve">: </w:t>
            </w:r>
            <w:r>
              <w:br/>
            </w:r>
            <w:r w:rsidRPr="00975001">
              <w:t>HTML, CSS, Laravel (MVC), REST APIs, MySQL, SQL</w:t>
            </w:r>
          </w:p>
          <w:p w14:paraId="2C9C694F" w14:textId="77777777" w:rsidR="00975001" w:rsidRDefault="00975001" w:rsidP="00975001">
            <w:pPr>
              <w:pStyle w:val="ListBullet"/>
            </w:pPr>
            <w:r w:rsidRPr="00975001">
              <w:rPr>
                <w:b/>
                <w:bCs/>
              </w:rPr>
              <w:t>Machine Learning &amp; AI</w:t>
            </w:r>
            <w:r w:rsidRPr="00975001">
              <w:t xml:space="preserve">: </w:t>
            </w:r>
            <w:r>
              <w:br/>
            </w:r>
            <w:r w:rsidRPr="00975001">
              <w:t xml:space="preserve">Sentiment Analysis, Natural Language Processing (NLP), Recurrent Neural Networks (RNN), TensorFlow, </w:t>
            </w:r>
            <w:proofErr w:type="spellStart"/>
            <w:r w:rsidRPr="00975001">
              <w:t>Keras</w:t>
            </w:r>
            <w:proofErr w:type="spellEnd"/>
          </w:p>
          <w:p w14:paraId="6883F586" w14:textId="2887AC70" w:rsidR="004D4E50" w:rsidRPr="00CC2921" w:rsidRDefault="00975001" w:rsidP="00975001">
            <w:pPr>
              <w:pStyle w:val="ListBullet"/>
            </w:pPr>
            <w:r w:rsidRPr="00975001">
              <w:rPr>
                <w:b/>
                <w:bCs/>
              </w:rPr>
              <w:t>Tools &amp; Platforms:</w:t>
            </w:r>
            <w:r w:rsidRPr="00975001">
              <w:t xml:space="preserve"> Git, GitHub, </w:t>
            </w:r>
            <w:proofErr w:type="spellStart"/>
            <w:r w:rsidRPr="00975001">
              <w:t>HeidiSQL</w:t>
            </w:r>
            <w:proofErr w:type="spellEnd"/>
            <w:r w:rsidR="00C918A0">
              <w:t>, MySQL</w:t>
            </w:r>
          </w:p>
        </w:tc>
      </w:tr>
    </w:tbl>
    <w:p w14:paraId="23A4C7ED" w14:textId="77777777" w:rsidR="00643E15" w:rsidRPr="00643E15" w:rsidRDefault="00643E15" w:rsidP="00807E9A">
      <w:pPr>
        <w:pStyle w:val="ListBullet"/>
        <w:numPr>
          <w:ilvl w:val="0"/>
          <w:numId w:val="0"/>
        </w:numPr>
      </w:pPr>
    </w:p>
    <w:sectPr w:rsidR="00643E15" w:rsidRPr="00643E15" w:rsidSect="001D4099"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CAA15" w14:textId="77777777" w:rsidR="00E214A2" w:rsidRDefault="00E214A2" w:rsidP="001D4099">
      <w:pPr>
        <w:spacing w:line="240" w:lineRule="auto"/>
      </w:pPr>
      <w:r>
        <w:separator/>
      </w:r>
    </w:p>
  </w:endnote>
  <w:endnote w:type="continuationSeparator" w:id="0">
    <w:p w14:paraId="3716457B" w14:textId="77777777" w:rsidR="00E214A2" w:rsidRDefault="00E214A2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9EFF6" w14:textId="77777777" w:rsidR="00E214A2" w:rsidRDefault="00E214A2" w:rsidP="001D4099">
      <w:pPr>
        <w:spacing w:line="240" w:lineRule="auto"/>
      </w:pPr>
      <w:r>
        <w:separator/>
      </w:r>
    </w:p>
  </w:footnote>
  <w:footnote w:type="continuationSeparator" w:id="0">
    <w:p w14:paraId="46EEC2BA" w14:textId="77777777" w:rsidR="00E214A2" w:rsidRDefault="00E214A2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461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88428E"/>
    <w:multiLevelType w:val="multilevel"/>
    <w:tmpl w:val="2472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5FD30CE"/>
    <w:multiLevelType w:val="hybridMultilevel"/>
    <w:tmpl w:val="03BEC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74949343">
    <w:abstractNumId w:val="2"/>
  </w:num>
  <w:num w:numId="2" w16cid:durableId="1475752314">
    <w:abstractNumId w:val="5"/>
  </w:num>
  <w:num w:numId="3" w16cid:durableId="1017973236">
    <w:abstractNumId w:val="3"/>
  </w:num>
  <w:num w:numId="4" w16cid:durableId="1178231001">
    <w:abstractNumId w:val="0"/>
  </w:num>
  <w:num w:numId="5" w16cid:durableId="2043285384">
    <w:abstractNumId w:val="1"/>
  </w:num>
  <w:num w:numId="6" w16cid:durableId="18548773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1B"/>
    <w:rsid w:val="000524A9"/>
    <w:rsid w:val="000728A9"/>
    <w:rsid w:val="000761F2"/>
    <w:rsid w:val="000930DE"/>
    <w:rsid w:val="00094536"/>
    <w:rsid w:val="000B266D"/>
    <w:rsid w:val="000E1FE9"/>
    <w:rsid w:val="000F461B"/>
    <w:rsid w:val="00180710"/>
    <w:rsid w:val="001D4099"/>
    <w:rsid w:val="001D7755"/>
    <w:rsid w:val="002203E2"/>
    <w:rsid w:val="00222532"/>
    <w:rsid w:val="00285F5A"/>
    <w:rsid w:val="002C06D6"/>
    <w:rsid w:val="002F5D6D"/>
    <w:rsid w:val="0030456C"/>
    <w:rsid w:val="00382EA8"/>
    <w:rsid w:val="003C6C95"/>
    <w:rsid w:val="003F1B98"/>
    <w:rsid w:val="004303D4"/>
    <w:rsid w:val="00431E72"/>
    <w:rsid w:val="00437E49"/>
    <w:rsid w:val="004A0E63"/>
    <w:rsid w:val="004D2889"/>
    <w:rsid w:val="004D4E50"/>
    <w:rsid w:val="004F1D64"/>
    <w:rsid w:val="00510684"/>
    <w:rsid w:val="005937B7"/>
    <w:rsid w:val="005F56A3"/>
    <w:rsid w:val="00615397"/>
    <w:rsid w:val="0062563D"/>
    <w:rsid w:val="00643E15"/>
    <w:rsid w:val="0068273E"/>
    <w:rsid w:val="006D15E3"/>
    <w:rsid w:val="006F747B"/>
    <w:rsid w:val="00780B8E"/>
    <w:rsid w:val="007A6961"/>
    <w:rsid w:val="007A6F7A"/>
    <w:rsid w:val="007B4E11"/>
    <w:rsid w:val="007E2006"/>
    <w:rsid w:val="007E3DA2"/>
    <w:rsid w:val="00807E9A"/>
    <w:rsid w:val="00823601"/>
    <w:rsid w:val="00867C58"/>
    <w:rsid w:val="00875518"/>
    <w:rsid w:val="00884806"/>
    <w:rsid w:val="00886679"/>
    <w:rsid w:val="008B4069"/>
    <w:rsid w:val="008D169E"/>
    <w:rsid w:val="00975001"/>
    <w:rsid w:val="00975E79"/>
    <w:rsid w:val="00985F44"/>
    <w:rsid w:val="009D1FF3"/>
    <w:rsid w:val="00A30F99"/>
    <w:rsid w:val="00A40DEC"/>
    <w:rsid w:val="00A64FA3"/>
    <w:rsid w:val="00A66AFF"/>
    <w:rsid w:val="00AD79E9"/>
    <w:rsid w:val="00B24E0D"/>
    <w:rsid w:val="00C2417C"/>
    <w:rsid w:val="00C35EF0"/>
    <w:rsid w:val="00C7435F"/>
    <w:rsid w:val="00C918A0"/>
    <w:rsid w:val="00CC0FFE"/>
    <w:rsid w:val="00CC2921"/>
    <w:rsid w:val="00CE3B09"/>
    <w:rsid w:val="00D551CF"/>
    <w:rsid w:val="00D86211"/>
    <w:rsid w:val="00D92978"/>
    <w:rsid w:val="00E214A2"/>
    <w:rsid w:val="00EA604D"/>
    <w:rsid w:val="00EB5966"/>
    <w:rsid w:val="00EE5D12"/>
    <w:rsid w:val="00F255EB"/>
    <w:rsid w:val="00F42731"/>
    <w:rsid w:val="00F55940"/>
    <w:rsid w:val="00F62BAE"/>
    <w:rsid w:val="00F92CA8"/>
    <w:rsid w:val="00F9618D"/>
    <w:rsid w:val="00FA3628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37CDFE"/>
  <w15:chartTrackingRefBased/>
  <w15:docId w15:val="{FC55F9B4-CEC5-470E-B2BB-852C81002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07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Hrithema/ParXon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Hrithema/Comparallel_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rith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</Template>
  <TotalTime>4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Hrithema .</dc:creator>
  <cp:keywords/>
  <dc:description/>
  <cp:lastModifiedBy>Hrithema .</cp:lastModifiedBy>
  <cp:revision>2</cp:revision>
  <cp:lastPrinted>2026-04-18T11:48:00Z</cp:lastPrinted>
  <dcterms:created xsi:type="dcterms:W3CDTF">2026-05-25T05:49:00Z</dcterms:created>
  <dcterms:modified xsi:type="dcterms:W3CDTF">2026-05-25T05:49:00Z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